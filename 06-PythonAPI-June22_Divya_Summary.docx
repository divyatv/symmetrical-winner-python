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150321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aps w:val="0"/>
          <w:noProof/>
          <w:color w:val="595959" w:themeColor="text1" w:themeTint="A6"/>
          <w:spacing w:val="0"/>
          <w:sz w:val="24"/>
          <w:szCs w:val="24"/>
        </w:rPr>
      </w:sdtEndPr>
      <w:sdtContent>
        <w:p w14:paraId="1BBBD8F0" w14:textId="21469DF7" w:rsidR="00FF109D" w:rsidRPr="00FF109D" w:rsidRDefault="00FF109D">
          <w:pPr>
            <w:pStyle w:val="TOCHeading"/>
            <w:rPr>
              <w:rFonts w:ascii="Calibri" w:hAnsi="Calibri" w:cs="Calibri"/>
              <w:sz w:val="18"/>
              <w:szCs w:val="18"/>
            </w:rPr>
          </w:pPr>
          <w:r w:rsidRPr="00FF109D">
            <w:rPr>
              <w:rFonts w:ascii="Calibri" w:hAnsi="Calibri" w:cs="Calibri"/>
              <w:sz w:val="18"/>
              <w:szCs w:val="18"/>
            </w:rPr>
            <w:t>Table of Contents</w:t>
          </w:r>
        </w:p>
        <w:p w14:paraId="23F2D083" w14:textId="2CEE3E06" w:rsidR="00FF109D" w:rsidRPr="00FF109D" w:rsidRDefault="00FF109D">
          <w:pPr>
            <w:pStyle w:val="TOC3"/>
            <w:tabs>
              <w:tab w:val="right" w:leader="dot" w:pos="10214"/>
            </w:tabs>
            <w:rPr>
              <w:rFonts w:ascii="Calibri" w:eastAsiaTheme="minorEastAsia" w:hAnsi="Calibri" w:cs="Calibri"/>
              <w:noProof/>
              <w:color w:val="auto"/>
              <w:sz w:val="18"/>
              <w:szCs w:val="18"/>
              <w:lang w:eastAsia="en-US"/>
            </w:rPr>
          </w:pPr>
          <w:r w:rsidRPr="00FF109D">
            <w:rPr>
              <w:rFonts w:ascii="Calibri" w:hAnsi="Calibri" w:cs="Calibri"/>
              <w:sz w:val="18"/>
              <w:szCs w:val="18"/>
            </w:rPr>
            <w:fldChar w:fldCharType="begin"/>
          </w:r>
          <w:r w:rsidRPr="00FF109D">
            <w:rPr>
              <w:rFonts w:ascii="Calibri" w:hAnsi="Calibri" w:cs="Calibri"/>
              <w:sz w:val="18"/>
              <w:szCs w:val="18"/>
            </w:rPr>
            <w:instrText xml:space="preserve"> TOC \o "1-3" \h \z \u </w:instrText>
          </w:r>
          <w:r w:rsidRPr="00FF109D">
            <w:rPr>
              <w:rFonts w:ascii="Calibri" w:hAnsi="Calibri" w:cs="Calibri"/>
              <w:sz w:val="18"/>
              <w:szCs w:val="18"/>
            </w:rPr>
            <w:fldChar w:fldCharType="separate"/>
          </w:r>
          <w:hyperlink w:anchor="_Toc12145581" w:history="1">
            <w:r w:rsidRPr="00FF109D">
              <w:rPr>
                <w:rStyle w:val="Hyperlink"/>
                <w:rFonts w:ascii="Calibri" w:hAnsi="Calibri" w:cs="Calibri"/>
                <w:noProof/>
                <w:sz w:val="18"/>
                <w:szCs w:val="18"/>
              </w:rPr>
              <w:t>6-Python API- June 22 Summary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ab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begin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instrText xml:space="preserve"> PAGEREF _Toc12145581 \h </w:instrTex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separate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>2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536007E" w14:textId="278B1915" w:rsidR="00FF109D" w:rsidRPr="00FF109D" w:rsidRDefault="00FF109D">
          <w:pPr>
            <w:pStyle w:val="TOC3"/>
            <w:tabs>
              <w:tab w:val="right" w:leader="dot" w:pos="10214"/>
            </w:tabs>
            <w:rPr>
              <w:rFonts w:ascii="Calibri" w:eastAsiaTheme="minorEastAsia" w:hAnsi="Calibri" w:cs="Calibri"/>
              <w:noProof/>
              <w:color w:val="auto"/>
              <w:sz w:val="18"/>
              <w:szCs w:val="18"/>
              <w:lang w:eastAsia="en-US"/>
            </w:rPr>
          </w:pPr>
          <w:hyperlink w:anchor="_Toc12145582" w:history="1">
            <w:r w:rsidRPr="00FF109D">
              <w:rPr>
                <w:rStyle w:val="Hyperlink"/>
                <w:rFonts w:ascii="Calibri" w:hAnsi="Calibri" w:cs="Calibri"/>
                <w:noProof/>
                <w:sz w:val="18"/>
                <w:szCs w:val="18"/>
              </w:rPr>
              <w:t>Exercise 01 - JSON Traversal Review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ab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begin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instrText xml:space="preserve"> PAGEREF _Toc12145582 \h </w:instrTex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separate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>2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3BD9F83" w14:textId="4BCCDE92" w:rsidR="00FF109D" w:rsidRPr="00FF109D" w:rsidRDefault="00FF109D">
          <w:pPr>
            <w:pStyle w:val="TOC3"/>
            <w:tabs>
              <w:tab w:val="right" w:leader="dot" w:pos="10214"/>
            </w:tabs>
            <w:rPr>
              <w:rFonts w:ascii="Calibri" w:eastAsiaTheme="minorEastAsia" w:hAnsi="Calibri" w:cs="Calibri"/>
              <w:noProof/>
              <w:color w:val="auto"/>
              <w:sz w:val="18"/>
              <w:szCs w:val="18"/>
              <w:lang w:eastAsia="en-US"/>
            </w:rPr>
          </w:pPr>
          <w:hyperlink w:anchor="_Toc12145583" w:history="1">
            <w:r w:rsidRPr="00FF109D">
              <w:rPr>
                <w:rStyle w:val="Hyperlink"/>
                <w:rFonts w:ascii="Calibri" w:hAnsi="Calibri" w:cs="Calibri"/>
                <w:noProof/>
                <w:sz w:val="18"/>
                <w:szCs w:val="18"/>
              </w:rPr>
              <w:t>This activity we to practice load and parse JSON in Python.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ab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begin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instrText xml:space="preserve"> PAGEREF _Toc12145583 \h </w:instrTex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separate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>2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C9D5834" w14:textId="2E7F798F" w:rsidR="00FF109D" w:rsidRPr="00FF109D" w:rsidRDefault="00FF109D">
          <w:pPr>
            <w:pStyle w:val="TOC3"/>
            <w:tabs>
              <w:tab w:val="right" w:leader="dot" w:pos="10214"/>
            </w:tabs>
            <w:rPr>
              <w:rFonts w:ascii="Calibri" w:eastAsiaTheme="minorEastAsia" w:hAnsi="Calibri" w:cs="Calibri"/>
              <w:noProof/>
              <w:color w:val="auto"/>
              <w:sz w:val="18"/>
              <w:szCs w:val="18"/>
              <w:lang w:eastAsia="en-US"/>
            </w:rPr>
          </w:pPr>
          <w:hyperlink w:anchor="_Toc12145584" w:history="1">
            <w:r w:rsidRPr="00FF109D">
              <w:rPr>
                <w:rStyle w:val="Hyperlink"/>
                <w:rFonts w:ascii="Calibri" w:hAnsi="Calibri" w:cs="Calibri"/>
                <w:noProof/>
                <w:sz w:val="18"/>
                <w:szCs w:val="18"/>
              </w:rPr>
              <w:t>Exercise 02- Requests &amp; Responses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ab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begin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instrText xml:space="preserve"> PAGEREF _Toc12145584 \h </w:instrTex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separate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>4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B4DA738" w14:textId="39979255" w:rsidR="00FF109D" w:rsidRPr="00FF109D" w:rsidRDefault="00FF109D">
          <w:pPr>
            <w:pStyle w:val="TOC3"/>
            <w:tabs>
              <w:tab w:val="right" w:leader="dot" w:pos="10214"/>
            </w:tabs>
            <w:rPr>
              <w:rFonts w:ascii="Calibri" w:eastAsiaTheme="minorEastAsia" w:hAnsi="Calibri" w:cs="Calibri"/>
              <w:noProof/>
              <w:color w:val="auto"/>
              <w:sz w:val="18"/>
              <w:szCs w:val="18"/>
              <w:lang w:eastAsia="en-US"/>
            </w:rPr>
          </w:pPr>
          <w:hyperlink w:anchor="_Toc12145585" w:history="1">
            <w:r w:rsidRPr="00FF109D">
              <w:rPr>
                <w:rStyle w:val="Hyperlink"/>
                <w:rFonts w:ascii="Calibri" w:hAnsi="Calibri" w:cs="Calibri"/>
                <w:noProof/>
                <w:sz w:val="18"/>
                <w:szCs w:val="18"/>
              </w:rPr>
              <w:t>Exercise 03- Use API key from a config file and access data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ab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begin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instrText xml:space="preserve"> PAGEREF _Toc12145585 \h </w:instrTex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separate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>5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D14F17F" w14:textId="4503376B" w:rsidR="00FF109D" w:rsidRPr="00FF109D" w:rsidRDefault="00FF109D">
          <w:pPr>
            <w:pStyle w:val="TOC3"/>
            <w:tabs>
              <w:tab w:val="right" w:leader="dot" w:pos="10214"/>
            </w:tabs>
            <w:rPr>
              <w:rFonts w:ascii="Calibri" w:eastAsiaTheme="minorEastAsia" w:hAnsi="Calibri" w:cs="Calibri"/>
              <w:noProof/>
              <w:color w:val="auto"/>
              <w:sz w:val="18"/>
              <w:szCs w:val="18"/>
              <w:lang w:eastAsia="en-US"/>
            </w:rPr>
          </w:pPr>
          <w:hyperlink w:anchor="_Toc12145586" w:history="1">
            <w:r w:rsidRPr="00FF109D">
              <w:rPr>
                <w:rStyle w:val="Hyperlink"/>
                <w:rFonts w:ascii="Calibri" w:hAnsi="Calibri" w:cs="Calibri"/>
                <w:noProof/>
                <w:sz w:val="18"/>
                <w:szCs w:val="18"/>
              </w:rPr>
              <w:t>Sign up at Open Weather Map and get my API KEY - https://home.openweathermap.org/api_keys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ab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begin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instrText xml:space="preserve"> PAGEREF _Toc12145586 \h </w:instrTex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separate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>5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7819365" w14:textId="6A5459EB" w:rsidR="00FF109D" w:rsidRPr="00FF109D" w:rsidRDefault="00FF109D">
          <w:pPr>
            <w:pStyle w:val="TOC3"/>
            <w:tabs>
              <w:tab w:val="right" w:leader="dot" w:pos="10214"/>
            </w:tabs>
            <w:rPr>
              <w:rFonts w:ascii="Calibri" w:eastAsiaTheme="minorEastAsia" w:hAnsi="Calibri" w:cs="Calibri"/>
              <w:noProof/>
              <w:color w:val="auto"/>
              <w:sz w:val="18"/>
              <w:szCs w:val="18"/>
              <w:lang w:eastAsia="en-US"/>
            </w:rPr>
          </w:pPr>
          <w:hyperlink w:anchor="_Toc12145587" w:history="1">
            <w:r w:rsidRPr="00FF109D">
              <w:rPr>
                <w:rStyle w:val="Hyperlink"/>
                <w:rFonts w:ascii="Calibri" w:hAnsi="Calibri" w:cs="Calibri"/>
                <w:noProof/>
                <w:sz w:val="18"/>
                <w:szCs w:val="18"/>
              </w:rPr>
              <w:t>Looking at API Documentation - https://openweathermap.org/api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ab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begin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instrText xml:space="preserve"> PAGEREF _Toc12145587 \h </w:instrTex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separate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>5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1003FB7" w14:textId="2B411F09" w:rsidR="00FF109D" w:rsidRPr="00FF109D" w:rsidRDefault="00FF109D">
          <w:pPr>
            <w:pStyle w:val="TOC3"/>
            <w:tabs>
              <w:tab w:val="right" w:leader="dot" w:pos="10214"/>
            </w:tabs>
            <w:rPr>
              <w:rFonts w:ascii="Calibri" w:eastAsiaTheme="minorEastAsia" w:hAnsi="Calibri" w:cs="Calibri"/>
              <w:noProof/>
              <w:color w:val="auto"/>
              <w:sz w:val="18"/>
              <w:szCs w:val="18"/>
              <w:lang w:eastAsia="en-US"/>
            </w:rPr>
          </w:pPr>
          <w:hyperlink w:anchor="_Toc12145588" w:history="1">
            <w:r w:rsidRPr="00FF109D">
              <w:rPr>
                <w:rStyle w:val="Hyperlink"/>
                <w:rFonts w:ascii="Calibri" w:hAnsi="Calibri" w:cs="Calibri"/>
                <w:noProof/>
                <w:sz w:val="18"/>
                <w:szCs w:val="18"/>
              </w:rPr>
              <w:t>Understanding what APIS are available to work on and pick the appropriate one.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ab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begin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instrText xml:space="preserve"> PAGEREF _Toc12145588 \h </w:instrTex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separate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>5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19927E5" w14:textId="42752C94" w:rsidR="00FF109D" w:rsidRPr="00FF109D" w:rsidRDefault="00FF109D">
          <w:pPr>
            <w:pStyle w:val="TOC3"/>
            <w:tabs>
              <w:tab w:val="right" w:leader="dot" w:pos="10214"/>
            </w:tabs>
            <w:rPr>
              <w:rFonts w:ascii="Calibri" w:eastAsiaTheme="minorEastAsia" w:hAnsi="Calibri" w:cs="Calibri"/>
              <w:noProof/>
              <w:color w:val="auto"/>
              <w:sz w:val="18"/>
              <w:szCs w:val="18"/>
              <w:lang w:eastAsia="en-US"/>
            </w:rPr>
          </w:pPr>
          <w:hyperlink w:anchor="_Toc12145589" w:history="1">
            <w:r w:rsidRPr="00FF109D">
              <w:rPr>
                <w:rStyle w:val="Hyperlink"/>
                <w:rFonts w:ascii="Calibri" w:hAnsi="Calibri" w:cs="Calibri"/>
                <w:noProof/>
                <w:sz w:val="18"/>
                <w:szCs w:val="18"/>
              </w:rPr>
              <w:t>Exercise 04- Weather in Bujumbura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ab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begin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instrText xml:space="preserve"> PAGEREF _Toc12145589 \h </w:instrTex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separate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>5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B9C62EC" w14:textId="0784072E" w:rsidR="00FF109D" w:rsidRPr="00FF109D" w:rsidRDefault="00FF109D">
          <w:pPr>
            <w:pStyle w:val="TOC3"/>
            <w:tabs>
              <w:tab w:val="right" w:leader="dot" w:pos="10214"/>
            </w:tabs>
            <w:rPr>
              <w:rFonts w:ascii="Calibri" w:eastAsiaTheme="minorEastAsia" w:hAnsi="Calibri" w:cs="Calibri"/>
              <w:noProof/>
              <w:color w:val="auto"/>
              <w:sz w:val="18"/>
              <w:szCs w:val="18"/>
              <w:lang w:eastAsia="en-US"/>
            </w:rPr>
          </w:pPr>
          <w:hyperlink w:anchor="_Toc12145590" w:history="1">
            <w:r w:rsidRPr="00FF109D">
              <w:rPr>
                <w:rStyle w:val="Hyperlink"/>
                <w:rFonts w:ascii="Calibri" w:hAnsi="Calibri" w:cs="Calibri"/>
                <w:noProof/>
                <w:sz w:val="18"/>
                <w:szCs w:val="18"/>
              </w:rPr>
              <w:t>Exercise 05- Ins_OpenWeatherDataFrame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ab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begin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instrText xml:space="preserve"> PAGEREF _Toc12145590 \h </w:instrTex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separate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>6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98BAC68" w14:textId="76B621B7" w:rsidR="00FF109D" w:rsidRPr="00FF109D" w:rsidRDefault="00FF109D">
          <w:pPr>
            <w:pStyle w:val="TOC3"/>
            <w:tabs>
              <w:tab w:val="right" w:leader="dot" w:pos="10214"/>
            </w:tabs>
            <w:rPr>
              <w:rFonts w:ascii="Calibri" w:eastAsiaTheme="minorEastAsia" w:hAnsi="Calibri" w:cs="Calibri"/>
              <w:noProof/>
              <w:color w:val="auto"/>
              <w:sz w:val="18"/>
              <w:szCs w:val="18"/>
              <w:lang w:eastAsia="en-US"/>
            </w:rPr>
          </w:pPr>
          <w:hyperlink w:anchor="_Toc12145591" w:history="1">
            <w:r w:rsidRPr="00FF109D">
              <w:rPr>
                <w:rStyle w:val="Hyperlink"/>
                <w:rFonts w:ascii="Calibri" w:hAnsi="Calibri" w:cs="Calibri"/>
                <w:noProof/>
                <w:sz w:val="18"/>
                <w:szCs w:val="18"/>
              </w:rPr>
              <w:t>Exercise 06- TV Ratings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ab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begin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instrText xml:space="preserve"> PAGEREF _Toc12145591 \h </w:instrTex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separate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>7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E620638" w14:textId="5C4C25E8" w:rsidR="00FF109D" w:rsidRPr="00FF109D" w:rsidRDefault="00FF109D">
          <w:pPr>
            <w:pStyle w:val="TOC3"/>
            <w:tabs>
              <w:tab w:val="right" w:leader="dot" w:pos="10214"/>
            </w:tabs>
            <w:rPr>
              <w:rFonts w:ascii="Calibri" w:eastAsiaTheme="minorEastAsia" w:hAnsi="Calibri" w:cs="Calibri"/>
              <w:noProof/>
              <w:color w:val="auto"/>
              <w:sz w:val="18"/>
              <w:szCs w:val="18"/>
              <w:lang w:eastAsia="en-US"/>
            </w:rPr>
          </w:pPr>
          <w:hyperlink w:anchor="_Toc12145592" w:history="1">
            <w:r w:rsidRPr="00FF109D">
              <w:rPr>
                <w:rStyle w:val="Hyperlink"/>
                <w:rFonts w:ascii="Calibri" w:hAnsi="Calibri" w:cs="Calibri"/>
                <w:noProof/>
                <w:sz w:val="18"/>
                <w:szCs w:val="18"/>
              </w:rPr>
              <w:t>Exercise 07 &amp; 08- Exception handling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ab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begin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instrText xml:space="preserve"> PAGEREF _Toc12145592 \h </w:instrTex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separate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>8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1957685" w14:textId="47C1722A" w:rsidR="00FF109D" w:rsidRPr="00FF109D" w:rsidRDefault="00FF109D">
          <w:pPr>
            <w:pStyle w:val="TOC3"/>
            <w:tabs>
              <w:tab w:val="right" w:leader="dot" w:pos="10214"/>
            </w:tabs>
            <w:rPr>
              <w:rFonts w:ascii="Calibri" w:eastAsiaTheme="minorEastAsia" w:hAnsi="Calibri" w:cs="Calibri"/>
              <w:noProof/>
              <w:color w:val="auto"/>
              <w:sz w:val="18"/>
              <w:szCs w:val="18"/>
              <w:lang w:eastAsia="en-US"/>
            </w:rPr>
          </w:pPr>
          <w:hyperlink w:anchor="_Toc12145593" w:history="1">
            <w:r w:rsidRPr="00FF109D">
              <w:rPr>
                <w:rStyle w:val="Hyperlink"/>
                <w:rFonts w:ascii="Calibri" w:hAnsi="Calibri" w:cs="Calibri"/>
                <w:noProof/>
                <w:sz w:val="18"/>
                <w:szCs w:val="18"/>
              </w:rPr>
              <w:t>Exercise 09 – importing API specific modules and using them to build URLs and other things.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ab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begin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instrText xml:space="preserve"> PAGEREF _Toc12145593 \h </w:instrTex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separate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>9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DF0C6E7" w14:textId="7BF3A741" w:rsidR="00FF109D" w:rsidRPr="00FF109D" w:rsidRDefault="00FF109D">
          <w:pPr>
            <w:pStyle w:val="TOC3"/>
            <w:tabs>
              <w:tab w:val="right" w:leader="dot" w:pos="10214"/>
            </w:tabs>
            <w:rPr>
              <w:rFonts w:ascii="Calibri" w:eastAsiaTheme="minorEastAsia" w:hAnsi="Calibri" w:cs="Calibri"/>
              <w:noProof/>
              <w:color w:val="auto"/>
              <w:sz w:val="18"/>
              <w:szCs w:val="18"/>
              <w:lang w:eastAsia="en-US"/>
            </w:rPr>
          </w:pPr>
          <w:hyperlink w:anchor="_Toc12145594" w:history="1">
            <w:r w:rsidRPr="00FF109D">
              <w:rPr>
                <w:rStyle w:val="Hyperlink"/>
                <w:rFonts w:ascii="Calibri" w:hAnsi="Calibri" w:cs="Calibri"/>
                <w:noProof/>
                <w:sz w:val="18"/>
                <w:szCs w:val="18"/>
              </w:rPr>
              <w:t>Exercise 010 – importing API specific modules and using them to build URLs and other things.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ab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begin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instrText xml:space="preserve"> PAGEREF _Toc12145594 \h </w:instrTex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separate"/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t>9</w:t>
            </w:r>
            <w:r w:rsidRPr="00FF109D">
              <w:rPr>
                <w:rFonts w:ascii="Calibri" w:hAnsi="Calibri" w:cs="Calibri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07E3BFE" w14:textId="4D6470C2" w:rsidR="00FF109D" w:rsidRDefault="00FF109D">
          <w:r w:rsidRPr="00FF109D">
            <w:rPr>
              <w:rFonts w:ascii="Calibri" w:hAnsi="Calibri" w:cs="Calibri"/>
              <w:b/>
              <w:bCs/>
              <w:noProof/>
              <w:sz w:val="18"/>
              <w:szCs w:val="18"/>
            </w:rPr>
            <w:fldChar w:fldCharType="end"/>
          </w:r>
        </w:p>
      </w:sdtContent>
    </w:sdt>
    <w:p w14:paraId="28D14DEF" w14:textId="77777777" w:rsidR="00397AAE" w:rsidRDefault="00397AAE" w:rsidP="00D65EF7">
      <w:pPr>
        <w:pStyle w:val="Heading3"/>
      </w:pPr>
    </w:p>
    <w:p w14:paraId="47392E40" w14:textId="77777777" w:rsidR="00397AAE" w:rsidRDefault="00397AAE" w:rsidP="00D65EF7">
      <w:pPr>
        <w:pStyle w:val="Heading3"/>
      </w:pPr>
    </w:p>
    <w:p w14:paraId="52211899" w14:textId="514185EF" w:rsidR="00E40336" w:rsidRDefault="00E40336" w:rsidP="00D65EF7">
      <w:pPr>
        <w:pStyle w:val="Heading3"/>
      </w:pPr>
    </w:p>
    <w:p w14:paraId="261A4973" w14:textId="1A2D2CEC" w:rsidR="00D4304F" w:rsidRDefault="00180050" w:rsidP="00D65EF7">
      <w:pPr>
        <w:pStyle w:val="Heading3"/>
      </w:pPr>
      <w:bookmarkStart w:id="0" w:name="_Toc12145581"/>
      <w:bookmarkStart w:id="1" w:name="_GoBack"/>
      <w:bookmarkEnd w:id="1"/>
      <w:r>
        <w:t>6-Python API- June 22 Summary</w:t>
      </w:r>
      <w:bookmarkEnd w:id="0"/>
    </w:p>
    <w:p w14:paraId="59807693" w14:textId="57C845CC" w:rsidR="00D4304F" w:rsidRPr="00D65EF7" w:rsidRDefault="00180050">
      <w:pPr>
        <w:rPr>
          <w:b/>
          <w:bCs/>
        </w:rPr>
      </w:pPr>
      <w:r w:rsidRPr="00D65EF7">
        <w:rPr>
          <w:b/>
          <w:bCs/>
        </w:rPr>
        <w:t>Class objectives:</w:t>
      </w:r>
    </w:p>
    <w:p w14:paraId="4D5FA34F" w14:textId="77777777" w:rsidR="00180050" w:rsidRPr="00351D19" w:rsidRDefault="00180050" w:rsidP="00180050">
      <w:pPr>
        <w:pStyle w:val="ListParagraph"/>
        <w:numPr>
          <w:ilvl w:val="0"/>
          <w:numId w:val="21"/>
        </w:numPr>
        <w:rPr>
          <w:rFonts w:ascii="Calibri" w:hAnsi="Calibri" w:cs="Calibri"/>
          <w:sz w:val="20"/>
          <w:szCs w:val="20"/>
        </w:rPr>
      </w:pPr>
      <w:r w:rsidRPr="00351D19">
        <w:rPr>
          <w:rFonts w:ascii="Calibri" w:hAnsi="Calibri" w:cs="Calibri"/>
          <w:sz w:val="20"/>
          <w:szCs w:val="20"/>
        </w:rPr>
        <w:t>Students will create applications from scratch using nothing but their knowledge of Python and an API documentation</w:t>
      </w:r>
    </w:p>
    <w:p w14:paraId="26424CCF" w14:textId="7C406495" w:rsidR="00180050" w:rsidRPr="00351D19" w:rsidRDefault="00180050" w:rsidP="00180050">
      <w:pPr>
        <w:pStyle w:val="ListParagraph"/>
        <w:numPr>
          <w:ilvl w:val="0"/>
          <w:numId w:val="21"/>
        </w:numPr>
        <w:rPr>
          <w:rFonts w:ascii="Calibri" w:hAnsi="Calibri" w:cs="Calibri"/>
          <w:sz w:val="20"/>
          <w:szCs w:val="20"/>
        </w:rPr>
      </w:pPr>
      <w:r w:rsidRPr="00351D19">
        <w:rPr>
          <w:rFonts w:ascii="Calibri" w:hAnsi="Calibri" w:cs="Calibri"/>
          <w:sz w:val="20"/>
          <w:szCs w:val="20"/>
        </w:rPr>
        <w:t>Students will load JSON from API responses into a Pandas DataFrame</w:t>
      </w:r>
    </w:p>
    <w:p w14:paraId="392A8A23" w14:textId="58895DAA" w:rsidR="00180050" w:rsidRPr="00351D19" w:rsidRDefault="00180050" w:rsidP="00180050">
      <w:pPr>
        <w:pStyle w:val="ListParagraph"/>
        <w:numPr>
          <w:ilvl w:val="0"/>
          <w:numId w:val="21"/>
        </w:numPr>
        <w:rPr>
          <w:rFonts w:ascii="Calibri" w:hAnsi="Calibri" w:cs="Calibri"/>
          <w:sz w:val="20"/>
          <w:szCs w:val="20"/>
        </w:rPr>
      </w:pPr>
      <w:r w:rsidRPr="00351D19">
        <w:rPr>
          <w:rFonts w:ascii="Calibri" w:hAnsi="Calibri" w:cs="Calibri"/>
          <w:sz w:val="20"/>
          <w:szCs w:val="20"/>
        </w:rPr>
        <w:t>Students will be able to use try and except blocks to handle errors</w:t>
      </w:r>
    </w:p>
    <w:p w14:paraId="7E0D6A54" w14:textId="77777777" w:rsidR="00351D19" w:rsidRDefault="00FB65F5" w:rsidP="00351D19">
      <w:pPr>
        <w:pStyle w:val="Heading3"/>
        <w:rPr>
          <w:rFonts w:ascii="Calibri" w:hAnsi="Calibri" w:cs="Calibri"/>
          <w:sz w:val="20"/>
          <w:szCs w:val="20"/>
        </w:rPr>
      </w:pPr>
      <w:bookmarkStart w:id="2" w:name="_Toc12145582"/>
      <w:r>
        <w:lastRenderedPageBreak/>
        <w:t>Exercise 01</w:t>
      </w:r>
      <w:r w:rsidR="00351D19">
        <w:t xml:space="preserve"> - </w:t>
      </w:r>
      <w:r w:rsidRPr="00351D19">
        <w:t>JSON Traversal Review</w:t>
      </w:r>
      <w:bookmarkEnd w:id="2"/>
    </w:p>
    <w:p w14:paraId="35541EA9" w14:textId="77777777" w:rsidR="00351D19" w:rsidRDefault="00351D19" w:rsidP="00351D19">
      <w:pPr>
        <w:pStyle w:val="Heading3"/>
        <w:rPr>
          <w:rFonts w:ascii="Calibri" w:hAnsi="Calibri" w:cs="Calibri"/>
          <w:sz w:val="20"/>
          <w:szCs w:val="20"/>
        </w:rPr>
      </w:pPr>
    </w:p>
    <w:p w14:paraId="53265CAF" w14:textId="170D4082" w:rsidR="00FB65F5" w:rsidRPr="00351D19" w:rsidRDefault="00FB65F5" w:rsidP="00351D19">
      <w:pPr>
        <w:pStyle w:val="Heading3"/>
        <w:rPr>
          <w:rFonts w:ascii="Calibri" w:eastAsiaTheme="minorHAnsi" w:hAnsi="Calibri" w:cs="Calibri"/>
          <w:color w:val="595959" w:themeColor="text1" w:themeTint="A6"/>
          <w:sz w:val="20"/>
          <w:szCs w:val="20"/>
        </w:rPr>
      </w:pPr>
      <w:bookmarkStart w:id="3" w:name="_Toc12145583"/>
      <w:r w:rsidRPr="00351D19">
        <w:rPr>
          <w:rFonts w:ascii="Calibri" w:eastAsiaTheme="minorHAnsi" w:hAnsi="Calibri" w:cs="Calibri"/>
          <w:color w:val="595959" w:themeColor="text1" w:themeTint="A6"/>
          <w:sz w:val="20"/>
          <w:szCs w:val="20"/>
        </w:rPr>
        <w:t xml:space="preserve">This activity </w:t>
      </w:r>
      <w:r w:rsidR="00E53A32">
        <w:rPr>
          <w:rFonts w:ascii="Calibri" w:eastAsiaTheme="minorHAnsi" w:hAnsi="Calibri" w:cs="Calibri"/>
          <w:color w:val="595959" w:themeColor="text1" w:themeTint="A6"/>
          <w:sz w:val="20"/>
          <w:szCs w:val="20"/>
        </w:rPr>
        <w:t>we</w:t>
      </w:r>
      <w:r w:rsidRPr="00351D19">
        <w:rPr>
          <w:rFonts w:ascii="Calibri" w:eastAsiaTheme="minorHAnsi" w:hAnsi="Calibri" w:cs="Calibri"/>
          <w:color w:val="595959" w:themeColor="text1" w:themeTint="A6"/>
          <w:sz w:val="20"/>
          <w:szCs w:val="20"/>
        </w:rPr>
        <w:t xml:space="preserve"> to practice </w:t>
      </w:r>
      <w:r w:rsidR="00A54E18">
        <w:rPr>
          <w:rFonts w:ascii="Calibri" w:eastAsiaTheme="minorHAnsi" w:hAnsi="Calibri" w:cs="Calibri"/>
          <w:color w:val="595959" w:themeColor="text1" w:themeTint="A6"/>
          <w:sz w:val="20"/>
          <w:szCs w:val="20"/>
        </w:rPr>
        <w:t>load</w:t>
      </w:r>
      <w:r w:rsidRPr="00351D19">
        <w:rPr>
          <w:rFonts w:ascii="Calibri" w:eastAsiaTheme="minorHAnsi" w:hAnsi="Calibri" w:cs="Calibri"/>
          <w:color w:val="595959" w:themeColor="text1" w:themeTint="A6"/>
          <w:sz w:val="20"/>
          <w:szCs w:val="20"/>
        </w:rPr>
        <w:t xml:space="preserve"> and </w:t>
      </w:r>
      <w:r w:rsidR="00A54E18">
        <w:rPr>
          <w:rFonts w:ascii="Calibri" w:eastAsiaTheme="minorHAnsi" w:hAnsi="Calibri" w:cs="Calibri"/>
          <w:color w:val="595959" w:themeColor="text1" w:themeTint="A6"/>
          <w:sz w:val="20"/>
          <w:szCs w:val="20"/>
        </w:rPr>
        <w:t>parse</w:t>
      </w:r>
      <w:r w:rsidRPr="00351D19">
        <w:rPr>
          <w:rFonts w:ascii="Calibri" w:eastAsiaTheme="minorHAnsi" w:hAnsi="Calibri" w:cs="Calibri"/>
          <w:color w:val="595959" w:themeColor="text1" w:themeTint="A6"/>
          <w:sz w:val="20"/>
          <w:szCs w:val="20"/>
        </w:rPr>
        <w:t xml:space="preserve"> JSON in Python.</w:t>
      </w:r>
      <w:bookmarkEnd w:id="3"/>
    </w:p>
    <w:p w14:paraId="14E776BB" w14:textId="77777777" w:rsidR="00351D19" w:rsidRPr="003C5902" w:rsidRDefault="00FB65F5" w:rsidP="003C5902">
      <w:pPr>
        <w:pStyle w:val="ListParagraph"/>
        <w:rPr>
          <w:rFonts w:ascii="Calibri" w:hAnsi="Calibri" w:cs="Calibri"/>
          <w:b/>
          <w:bCs/>
          <w:sz w:val="20"/>
          <w:szCs w:val="20"/>
        </w:rPr>
      </w:pPr>
      <w:r w:rsidRPr="003C5902">
        <w:rPr>
          <w:rFonts w:ascii="Calibri" w:hAnsi="Calibri" w:cs="Calibri"/>
          <w:b/>
          <w:bCs/>
          <w:sz w:val="20"/>
          <w:szCs w:val="20"/>
        </w:rPr>
        <w:t>Instructions</w:t>
      </w:r>
    </w:p>
    <w:p w14:paraId="02DD662F" w14:textId="4FA5562A" w:rsidR="00FB65F5" w:rsidRPr="00351D19" w:rsidRDefault="00FB65F5" w:rsidP="00351D19">
      <w:pPr>
        <w:pStyle w:val="ListParagraph"/>
        <w:numPr>
          <w:ilvl w:val="0"/>
          <w:numId w:val="21"/>
        </w:numPr>
        <w:rPr>
          <w:rFonts w:ascii="Calibri" w:hAnsi="Calibri" w:cs="Calibri"/>
          <w:sz w:val="20"/>
          <w:szCs w:val="20"/>
        </w:rPr>
      </w:pPr>
      <w:r w:rsidRPr="00351D19">
        <w:rPr>
          <w:rFonts w:ascii="Calibri" w:hAnsi="Calibri" w:cs="Calibri"/>
          <w:sz w:val="20"/>
          <w:szCs w:val="20"/>
        </w:rPr>
        <w:t>Load the provided JSON</w:t>
      </w:r>
    </w:p>
    <w:p w14:paraId="5A57AFC9" w14:textId="70FF88A2" w:rsidR="00351D19" w:rsidRPr="00351D19" w:rsidRDefault="00FB65F5" w:rsidP="00351D19">
      <w:pPr>
        <w:pStyle w:val="ListParagraph"/>
        <w:numPr>
          <w:ilvl w:val="0"/>
          <w:numId w:val="21"/>
        </w:numPr>
        <w:rPr>
          <w:rFonts w:ascii="Calibri" w:hAnsi="Calibri" w:cs="Calibri"/>
          <w:sz w:val="20"/>
          <w:szCs w:val="20"/>
        </w:rPr>
      </w:pPr>
      <w:r w:rsidRPr="00351D19">
        <w:rPr>
          <w:rFonts w:ascii="Calibri" w:hAnsi="Calibri" w:cs="Calibri"/>
          <w:sz w:val="20"/>
          <w:szCs w:val="20"/>
        </w:rPr>
        <w:t>Retrieve the video's title</w:t>
      </w:r>
    </w:p>
    <w:p w14:paraId="303A4826" w14:textId="3DD2C837" w:rsidR="00FB65F5" w:rsidRPr="00351D19" w:rsidRDefault="00FB65F5" w:rsidP="00351D19">
      <w:pPr>
        <w:pStyle w:val="ListParagraph"/>
        <w:numPr>
          <w:ilvl w:val="0"/>
          <w:numId w:val="21"/>
        </w:numPr>
        <w:rPr>
          <w:rFonts w:ascii="Calibri" w:hAnsi="Calibri" w:cs="Calibri"/>
          <w:sz w:val="20"/>
          <w:szCs w:val="20"/>
        </w:rPr>
      </w:pPr>
      <w:r w:rsidRPr="00351D19">
        <w:rPr>
          <w:rFonts w:ascii="Calibri" w:hAnsi="Calibri" w:cs="Calibri"/>
          <w:sz w:val="20"/>
          <w:szCs w:val="20"/>
        </w:rPr>
        <w:t>Retrieve the video's rating</w:t>
      </w:r>
    </w:p>
    <w:p w14:paraId="46EEADBE" w14:textId="5C622FDB" w:rsidR="00FB65F5" w:rsidRPr="00351D19" w:rsidRDefault="00FB65F5" w:rsidP="00351D19">
      <w:pPr>
        <w:pStyle w:val="ListParagraph"/>
        <w:numPr>
          <w:ilvl w:val="0"/>
          <w:numId w:val="21"/>
        </w:numPr>
        <w:rPr>
          <w:rFonts w:ascii="Calibri" w:hAnsi="Calibri" w:cs="Calibri"/>
          <w:sz w:val="20"/>
          <w:szCs w:val="20"/>
        </w:rPr>
      </w:pPr>
      <w:r w:rsidRPr="00351D19">
        <w:rPr>
          <w:rFonts w:ascii="Calibri" w:hAnsi="Calibri" w:cs="Calibri"/>
          <w:sz w:val="20"/>
          <w:szCs w:val="20"/>
        </w:rPr>
        <w:t>Retrieve the link to the video's thumbnail</w:t>
      </w:r>
    </w:p>
    <w:p w14:paraId="7C1ADC36" w14:textId="75D7BB50" w:rsidR="00FB65F5" w:rsidRDefault="00FB65F5" w:rsidP="00E5420E">
      <w:pPr>
        <w:pStyle w:val="ListParagraph"/>
        <w:numPr>
          <w:ilvl w:val="0"/>
          <w:numId w:val="21"/>
        </w:numPr>
        <w:spacing w:before="0" w:after="0"/>
      </w:pPr>
      <w:r w:rsidRPr="004E1BE5">
        <w:rPr>
          <w:rFonts w:ascii="Calibri" w:hAnsi="Calibri" w:cs="Calibri"/>
          <w:sz w:val="20"/>
          <w:szCs w:val="20"/>
        </w:rPr>
        <w:t>Retrieve the number of views this video has</w:t>
      </w:r>
    </w:p>
    <w:p w14:paraId="799205C3" w14:textId="21B21520" w:rsidR="00FB65F5" w:rsidRPr="000C0025" w:rsidRDefault="00D65EF7" w:rsidP="00683DA7">
      <w:pPr>
        <w:pStyle w:val="Heading5"/>
      </w:pPr>
      <w:r w:rsidRPr="000C0025">
        <w:t xml:space="preserve">Divya’s </w:t>
      </w:r>
      <w:r w:rsidR="00FB65F5" w:rsidRPr="000C0025">
        <w:t>Solution</w:t>
      </w:r>
      <w:r w:rsidRPr="000C0025">
        <w:t xml:space="preserve"> Code</w:t>
      </w:r>
      <w:r w:rsidR="00FB65F5" w:rsidRPr="000C0025">
        <w:t>:</w:t>
      </w:r>
    </w:p>
    <w:p w14:paraId="65611FA8" w14:textId="31EE67AB" w:rsidR="00FB65F5" w:rsidRDefault="00FB65F5" w:rsidP="00FB65F5">
      <w:pPr>
        <w:spacing w:before="0" w:after="0"/>
      </w:pPr>
      <w:r w:rsidRPr="000C0025">
        <w:rPr>
          <w:rFonts w:ascii="Calibri" w:hAnsi="Calibri" w:cs="Calibri"/>
          <w:sz w:val="20"/>
          <w:szCs w:val="20"/>
        </w:rPr>
        <w:t>Load the JSON file and check the data type.</w:t>
      </w:r>
      <w:r w:rsidR="00385F53">
        <w:rPr>
          <w:noProof/>
        </w:rPr>
        <w:drawing>
          <wp:inline distT="0" distB="0" distL="0" distR="0" wp14:anchorId="377ACE07" wp14:editId="2ACC827A">
            <wp:extent cx="5483759" cy="44577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72" cy="445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211E" w14:textId="03F5A724" w:rsidR="005B4006" w:rsidRPr="000C0025" w:rsidRDefault="005B4006" w:rsidP="00683DA7">
      <w:pPr>
        <w:pStyle w:val="Heading5"/>
      </w:pPr>
      <w:r w:rsidRPr="000C0025">
        <w:lastRenderedPageBreak/>
        <w:t>Output of the calculations:</w:t>
      </w:r>
    </w:p>
    <w:p w14:paraId="07AFA5C9" w14:textId="0A343D3C" w:rsidR="005B4006" w:rsidRPr="005B4006" w:rsidRDefault="004200E6" w:rsidP="005B4006">
      <w:r>
        <w:rPr>
          <w:noProof/>
        </w:rPr>
        <w:drawing>
          <wp:inline distT="0" distB="0" distL="0" distR="0" wp14:anchorId="111DE24B" wp14:editId="2F8D6039">
            <wp:extent cx="4994275" cy="300858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5331" cy="301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8835" w14:textId="4C79208E" w:rsidR="002E2DD6" w:rsidRPr="002E2DD6" w:rsidRDefault="002E2DD6" w:rsidP="002E2DD6">
      <w:pPr>
        <w:pStyle w:val="Heading3"/>
      </w:pPr>
      <w:bookmarkStart w:id="4" w:name="_Toc12145584"/>
      <w:r>
        <w:t xml:space="preserve">Exercise 02- </w:t>
      </w:r>
      <w:r w:rsidRPr="002E2DD6">
        <w:t>Requests &amp; Responses</w:t>
      </w:r>
      <w:bookmarkEnd w:id="4"/>
    </w:p>
    <w:p w14:paraId="75E83E1B" w14:textId="77777777" w:rsidR="002E2DD6" w:rsidRPr="00936843" w:rsidRDefault="002E2DD6" w:rsidP="002E2DD6">
      <w:pPr>
        <w:pStyle w:val="Quote"/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This activity provides practice making API calls, converting the response to JSON, and then manipulating the result with Python.</w:t>
      </w:r>
    </w:p>
    <w:p w14:paraId="69A37E61" w14:textId="77777777" w:rsidR="002E2DD6" w:rsidRPr="00936843" w:rsidRDefault="002E2DD6" w:rsidP="002E2DD6">
      <w:pPr>
        <w:pStyle w:val="Quote"/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</w:p>
    <w:p w14:paraId="403430B8" w14:textId="77777777" w:rsidR="002E2DD6" w:rsidRPr="00936843" w:rsidRDefault="002E2DD6" w:rsidP="002E2DD6">
      <w:pPr>
        <w:pStyle w:val="Quote"/>
        <w:rPr>
          <w:rFonts w:ascii="Calibri" w:hAnsi="Calibri" w:cs="Calibri"/>
          <w:b/>
          <w:bCs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b/>
          <w:bCs/>
          <w:i w:val="0"/>
          <w:iCs w:val="0"/>
          <w:color w:val="595959" w:themeColor="text1" w:themeTint="A6"/>
          <w:sz w:val="22"/>
          <w:szCs w:val="22"/>
        </w:rPr>
        <w:t>Instructions</w:t>
      </w:r>
    </w:p>
    <w:p w14:paraId="2D3DE8BF" w14:textId="7F6B0624" w:rsidR="002E2DD6" w:rsidRPr="00936843" w:rsidRDefault="002E2DD6" w:rsidP="00A44740">
      <w:pPr>
        <w:pStyle w:val="Quote"/>
        <w:numPr>
          <w:ilvl w:val="0"/>
          <w:numId w:val="22"/>
        </w:numPr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Make a request to the following endpoint (&lt;http://nyt-mongo-scraper.herokuapp.com/api/headlines&gt;</w:t>
      </w:r>
      <w:r w:rsidR="00E8621F"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) and</w:t>
      </w: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 xml:space="preserve"> store the response.</w:t>
      </w:r>
    </w:p>
    <w:p w14:paraId="3B16C26D" w14:textId="11776A3D" w:rsidR="002E2DD6" w:rsidRPr="00936843" w:rsidRDefault="00A44740" w:rsidP="00A44740">
      <w:pPr>
        <w:pStyle w:val="Quote"/>
        <w:numPr>
          <w:ilvl w:val="0"/>
          <w:numId w:val="22"/>
        </w:numPr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J</w:t>
      </w:r>
      <w:r w:rsidR="002E2DD6"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SON-ify the response.</w:t>
      </w:r>
    </w:p>
    <w:p w14:paraId="570A934D" w14:textId="28A6157F" w:rsidR="002E2DD6" w:rsidRPr="00936843" w:rsidRDefault="002E2DD6" w:rsidP="00A44740">
      <w:pPr>
        <w:pStyle w:val="Quote"/>
        <w:numPr>
          <w:ilvl w:val="0"/>
          <w:numId w:val="22"/>
        </w:numPr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Print the JSON representations of the first and last posts.</w:t>
      </w:r>
    </w:p>
    <w:p w14:paraId="06625492" w14:textId="50EDAAA0" w:rsidR="00625FDC" w:rsidRPr="00936843" w:rsidRDefault="002E2DD6" w:rsidP="00A44740">
      <w:pPr>
        <w:pStyle w:val="Quote"/>
        <w:numPr>
          <w:ilvl w:val="0"/>
          <w:numId w:val="22"/>
        </w:numPr>
        <w:rPr>
          <w:rFonts w:ascii="Calibri" w:hAnsi="Calibri" w:cs="Calibri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Print number of posts received</w:t>
      </w:r>
      <w:r w:rsidRPr="00936843">
        <w:rPr>
          <w:rFonts w:ascii="Calibri" w:hAnsi="Calibri" w:cs="Calibri"/>
          <w:sz w:val="22"/>
          <w:szCs w:val="22"/>
        </w:rPr>
        <w:t>.</w:t>
      </w:r>
    </w:p>
    <w:p w14:paraId="19BA91B1" w14:textId="152580FB" w:rsidR="00FE05F9" w:rsidRDefault="0093157D" w:rsidP="00E00D91">
      <w:pPr>
        <w:pStyle w:val="Heading5"/>
        <w:rPr>
          <w:noProof/>
        </w:rPr>
      </w:pPr>
      <w:r w:rsidRPr="000C0025">
        <w:lastRenderedPageBreak/>
        <w:t>Divya’s Solution Code:</w:t>
      </w:r>
    </w:p>
    <w:p w14:paraId="00901542" w14:textId="0E4EF2AA" w:rsidR="0093157D" w:rsidRDefault="004D57D4" w:rsidP="0093157D">
      <w:r>
        <w:rPr>
          <w:noProof/>
        </w:rPr>
        <w:drawing>
          <wp:inline distT="0" distB="0" distL="0" distR="0" wp14:anchorId="51606074" wp14:editId="0002CEA6">
            <wp:extent cx="6492240" cy="49225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B140" w14:textId="5CAF1EBA" w:rsidR="00E00D91" w:rsidRDefault="00E00D91" w:rsidP="00E00D91">
      <w:pPr>
        <w:pStyle w:val="Heading3"/>
      </w:pPr>
      <w:bookmarkStart w:id="5" w:name="_Toc12145585"/>
      <w:r>
        <w:t>Exercise 03- Use API key from a config file and access data</w:t>
      </w:r>
      <w:bookmarkEnd w:id="5"/>
    </w:p>
    <w:p w14:paraId="2B1D4944" w14:textId="77777777" w:rsidR="00936843" w:rsidRPr="00936843" w:rsidRDefault="00BC7395" w:rsidP="0093157D">
      <w:pPr>
        <w:rPr>
          <w:rFonts w:ascii="Calibri" w:hAnsi="Calibri" w:cs="Calibri"/>
          <w:sz w:val="22"/>
          <w:szCs w:val="22"/>
        </w:rPr>
      </w:pPr>
      <w:r>
        <w:t xml:space="preserve"> </w:t>
      </w:r>
      <w:r w:rsidRPr="00936843">
        <w:rPr>
          <w:rFonts w:ascii="Calibri" w:hAnsi="Calibri" w:cs="Calibri"/>
          <w:sz w:val="22"/>
          <w:szCs w:val="22"/>
        </w:rPr>
        <w:t>Use “from config import api_key” and keep a valid key in the config file. Replace the key if it expires.</w:t>
      </w:r>
      <w:r w:rsidR="00DB4701" w:rsidRPr="00936843">
        <w:rPr>
          <w:rFonts w:ascii="Calibri" w:hAnsi="Calibri" w:cs="Calibri"/>
          <w:sz w:val="22"/>
          <w:szCs w:val="22"/>
        </w:rPr>
        <w:t xml:space="preserve"> Used the api key mentioned in the slack channel and it worked!</w:t>
      </w:r>
    </w:p>
    <w:p w14:paraId="05C025D9" w14:textId="451754CE" w:rsidR="00E00D91" w:rsidRDefault="00DB4701" w:rsidP="0093157D">
      <w:pPr>
        <w:rPr>
          <w:rFonts w:ascii="Calibri" w:hAnsi="Calibri" w:cs="Calibr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697D4A" wp14:editId="76A43943">
            <wp:extent cx="5889625" cy="34753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3828" cy="347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65DC" w14:textId="6152B4EF" w:rsidR="00090B1B" w:rsidRDefault="00090B1B" w:rsidP="0093157D">
      <w:pPr>
        <w:rPr>
          <w:rFonts w:ascii="Calibri" w:hAnsi="Calibri" w:cs="Calibri"/>
          <w:b/>
          <w:bCs/>
          <w:sz w:val="20"/>
          <w:szCs w:val="20"/>
        </w:rPr>
      </w:pPr>
      <w:r w:rsidRPr="00900B06">
        <w:rPr>
          <w:rFonts w:ascii="Calibri" w:hAnsi="Calibri" w:cs="Calibri"/>
          <w:b/>
          <w:bCs/>
          <w:sz w:val="20"/>
          <w:szCs w:val="20"/>
        </w:rPr>
        <w:t>APIs have different versions.</w:t>
      </w:r>
    </w:p>
    <w:p w14:paraId="3CF40F57" w14:textId="3ED64BEA" w:rsidR="00387C51" w:rsidRDefault="00387C51" w:rsidP="0093157D">
      <w:pPr>
        <w:rPr>
          <w:rFonts w:asciiTheme="majorHAnsi" w:eastAsiaTheme="majorEastAsia" w:hAnsiTheme="majorHAnsi" w:cstheme="majorBidi"/>
          <w:color w:val="0072C6" w:themeColor="accent1"/>
          <w:sz w:val="34"/>
        </w:rPr>
      </w:pPr>
      <w:r w:rsidRPr="00387C51">
        <w:rPr>
          <w:rFonts w:asciiTheme="majorHAnsi" w:eastAsiaTheme="majorEastAsia" w:hAnsiTheme="majorHAnsi" w:cstheme="majorBidi"/>
          <w:color w:val="0072C6" w:themeColor="accent1"/>
          <w:sz w:val="34"/>
        </w:rPr>
        <w:t>Exercise 0</w:t>
      </w:r>
      <w:r w:rsidR="00EB420A">
        <w:rPr>
          <w:rFonts w:asciiTheme="majorHAnsi" w:eastAsiaTheme="majorEastAsia" w:hAnsiTheme="majorHAnsi" w:cstheme="majorBidi"/>
          <w:color w:val="0072C6" w:themeColor="accent1"/>
          <w:sz w:val="34"/>
        </w:rPr>
        <w:t>3</w:t>
      </w:r>
      <w:r>
        <w:rPr>
          <w:rFonts w:asciiTheme="majorHAnsi" w:eastAsiaTheme="majorEastAsia" w:hAnsiTheme="majorHAnsi" w:cstheme="majorBidi"/>
          <w:color w:val="0072C6" w:themeColor="accent1"/>
          <w:sz w:val="34"/>
        </w:rPr>
        <w:t xml:space="preserve"> – Set up API keys and look at API documentation</w:t>
      </w:r>
    </w:p>
    <w:p w14:paraId="462FBC0F" w14:textId="77777777" w:rsidR="005C2748" w:rsidRPr="00936843" w:rsidRDefault="005C2748" w:rsidP="005C2748">
      <w:pPr>
        <w:pStyle w:val="Heading3"/>
        <w:rPr>
          <w:rFonts w:ascii="Calibri" w:eastAsiaTheme="minorHAnsi" w:hAnsi="Calibri" w:cs="Calibri"/>
          <w:color w:val="595959" w:themeColor="text1" w:themeTint="A6"/>
          <w:sz w:val="22"/>
          <w:szCs w:val="22"/>
        </w:rPr>
      </w:pPr>
      <w:bookmarkStart w:id="6" w:name="_Toc12145586"/>
      <w:r w:rsidRPr="00936843">
        <w:rPr>
          <w:rFonts w:ascii="Calibri" w:eastAsiaTheme="minorHAnsi" w:hAnsi="Calibri" w:cs="Calibri"/>
          <w:color w:val="595959" w:themeColor="text1" w:themeTint="A6"/>
          <w:sz w:val="22"/>
          <w:szCs w:val="22"/>
        </w:rPr>
        <w:t xml:space="preserve">Sign up at Open Weather Map and get my API KEY - </w:t>
      </w:r>
      <w:hyperlink r:id="rId12" w:history="1">
        <w:r w:rsidRPr="00936843">
          <w:rPr>
            <w:rFonts w:ascii="Calibri" w:eastAsiaTheme="minorHAnsi" w:hAnsi="Calibri" w:cs="Calibri"/>
            <w:color w:val="595959" w:themeColor="text1" w:themeTint="A6"/>
            <w:sz w:val="22"/>
            <w:szCs w:val="22"/>
          </w:rPr>
          <w:t>https://home.openweathermap.org/api_keys</w:t>
        </w:r>
        <w:bookmarkEnd w:id="6"/>
      </w:hyperlink>
    </w:p>
    <w:p w14:paraId="304E5D7F" w14:textId="77777777" w:rsidR="005C2748" w:rsidRPr="00936843" w:rsidRDefault="005C2748" w:rsidP="005C2748">
      <w:pPr>
        <w:pStyle w:val="Heading3"/>
        <w:rPr>
          <w:sz w:val="22"/>
          <w:szCs w:val="22"/>
        </w:rPr>
      </w:pPr>
    </w:p>
    <w:p w14:paraId="4965A701" w14:textId="77777777" w:rsidR="005C2748" w:rsidRPr="00936843" w:rsidRDefault="005C2748" w:rsidP="005C2748">
      <w:pPr>
        <w:pStyle w:val="Heading3"/>
        <w:rPr>
          <w:rFonts w:ascii="Calibri" w:eastAsiaTheme="minorHAnsi" w:hAnsi="Calibri" w:cs="Calibri"/>
          <w:color w:val="595959" w:themeColor="text1" w:themeTint="A6"/>
          <w:sz w:val="22"/>
          <w:szCs w:val="22"/>
        </w:rPr>
      </w:pPr>
      <w:bookmarkStart w:id="7" w:name="_Toc12145587"/>
      <w:r w:rsidRPr="00936843">
        <w:rPr>
          <w:rFonts w:ascii="Calibri" w:eastAsiaTheme="minorHAnsi" w:hAnsi="Calibri" w:cs="Calibri"/>
          <w:color w:val="595959" w:themeColor="text1" w:themeTint="A6"/>
          <w:sz w:val="22"/>
          <w:szCs w:val="22"/>
        </w:rPr>
        <w:t xml:space="preserve">Looking at API Documentation - </w:t>
      </w:r>
      <w:hyperlink r:id="rId13" w:history="1">
        <w:r w:rsidRPr="00936843">
          <w:rPr>
            <w:rFonts w:ascii="Calibri" w:eastAsiaTheme="minorHAnsi" w:hAnsi="Calibri" w:cs="Calibri"/>
            <w:color w:val="595959" w:themeColor="text1" w:themeTint="A6"/>
            <w:sz w:val="22"/>
            <w:szCs w:val="22"/>
          </w:rPr>
          <w:t>https://openweathermap.org/api</w:t>
        </w:r>
        <w:bookmarkEnd w:id="7"/>
      </w:hyperlink>
    </w:p>
    <w:p w14:paraId="5BC4B158" w14:textId="77777777" w:rsidR="005C2748" w:rsidRPr="00936843" w:rsidRDefault="005C2748" w:rsidP="005C2748">
      <w:pPr>
        <w:pStyle w:val="Heading3"/>
        <w:rPr>
          <w:rFonts w:ascii="Calibri" w:eastAsiaTheme="minorHAnsi" w:hAnsi="Calibri" w:cs="Calibri"/>
          <w:color w:val="595959" w:themeColor="text1" w:themeTint="A6"/>
          <w:sz w:val="22"/>
          <w:szCs w:val="22"/>
        </w:rPr>
      </w:pPr>
      <w:bookmarkStart w:id="8" w:name="_Toc12145588"/>
      <w:r w:rsidRPr="00936843">
        <w:rPr>
          <w:rFonts w:ascii="Calibri" w:eastAsiaTheme="minorHAnsi" w:hAnsi="Calibri" w:cs="Calibri"/>
          <w:color w:val="595959" w:themeColor="text1" w:themeTint="A6"/>
          <w:sz w:val="22"/>
          <w:szCs w:val="22"/>
        </w:rPr>
        <w:t>Understanding what APIS are available to work on and pick the appropriate one.</w:t>
      </w:r>
      <w:bookmarkEnd w:id="8"/>
    </w:p>
    <w:p w14:paraId="27292E79" w14:textId="77777777" w:rsidR="005C2748" w:rsidRDefault="005C2748" w:rsidP="00090B1B">
      <w:pPr>
        <w:pStyle w:val="Heading3"/>
      </w:pPr>
    </w:p>
    <w:p w14:paraId="04B16254" w14:textId="6411418A" w:rsidR="00090B1B" w:rsidRPr="00090B1B" w:rsidRDefault="00090B1B" w:rsidP="00090B1B">
      <w:pPr>
        <w:pStyle w:val="Heading3"/>
      </w:pPr>
      <w:bookmarkStart w:id="9" w:name="_Toc12145589"/>
      <w:r>
        <w:t>Exercise 0</w:t>
      </w:r>
      <w:r w:rsidR="00EB420A">
        <w:t>4</w:t>
      </w:r>
      <w:r>
        <w:t xml:space="preserve">- </w:t>
      </w:r>
      <w:r w:rsidRPr="00090B1B">
        <w:t>Weather in Bujumbura</w:t>
      </w:r>
      <w:bookmarkEnd w:id="9"/>
    </w:p>
    <w:p w14:paraId="2FBF4FCB" w14:textId="77777777" w:rsidR="00BB2662" w:rsidRPr="00936843" w:rsidRDefault="00090B1B" w:rsidP="00BB2662">
      <w:pPr>
        <w:pStyle w:val="Quote"/>
        <w:ind w:left="0"/>
        <w:jc w:val="both"/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This activity gives students practice with making API calls and handling responses</w:t>
      </w:r>
      <w:r w:rsidR="00BB2662"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.</w:t>
      </w:r>
    </w:p>
    <w:p w14:paraId="3D9E6178" w14:textId="5A3B4B29" w:rsidR="00090B1B" w:rsidRPr="00936843" w:rsidRDefault="00090B1B" w:rsidP="00BB2662">
      <w:pPr>
        <w:pStyle w:val="Quote"/>
        <w:ind w:left="0"/>
        <w:jc w:val="both"/>
        <w:rPr>
          <w:rFonts w:ascii="Calibri" w:hAnsi="Calibri" w:cs="Calibri"/>
          <w:b/>
          <w:bCs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b/>
          <w:bCs/>
          <w:i w:val="0"/>
          <w:iCs w:val="0"/>
          <w:color w:val="595959" w:themeColor="text1" w:themeTint="A6"/>
          <w:sz w:val="22"/>
          <w:szCs w:val="22"/>
        </w:rPr>
        <w:t>Instructions</w:t>
      </w:r>
    </w:p>
    <w:p w14:paraId="000DFF8E" w14:textId="77777777" w:rsidR="00090B1B" w:rsidRPr="00936843" w:rsidRDefault="00090B1B" w:rsidP="00BB2662">
      <w:pPr>
        <w:pStyle w:val="Quote"/>
        <w:numPr>
          <w:ilvl w:val="0"/>
          <w:numId w:val="24"/>
        </w:numPr>
        <w:jc w:val="both"/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Save all of your "config" information—i.e., your API key; the base URL; etc.—before moving on.</w:t>
      </w:r>
    </w:p>
    <w:p w14:paraId="34119E96" w14:textId="77777777" w:rsidR="00090B1B" w:rsidRPr="00936843" w:rsidRDefault="00090B1B" w:rsidP="00BB2662">
      <w:pPr>
        <w:pStyle w:val="Quote"/>
        <w:numPr>
          <w:ilvl w:val="0"/>
          <w:numId w:val="24"/>
        </w:numPr>
        <w:jc w:val="both"/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Build your query URL. Check the documentation to figure out how to request temperatures in Celsius.</w:t>
      </w:r>
    </w:p>
    <w:p w14:paraId="22FDBC95" w14:textId="77777777" w:rsidR="00090B1B" w:rsidRPr="00936843" w:rsidRDefault="00090B1B" w:rsidP="00BB2662">
      <w:pPr>
        <w:pStyle w:val="Quote"/>
        <w:numPr>
          <w:ilvl w:val="0"/>
          <w:numId w:val="24"/>
        </w:numPr>
        <w:jc w:val="both"/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Make your request, and save the API response.</w:t>
      </w:r>
    </w:p>
    <w:p w14:paraId="7B386A4E" w14:textId="77777777" w:rsidR="00090B1B" w:rsidRPr="00936843" w:rsidRDefault="00090B1B" w:rsidP="00BB2662">
      <w:pPr>
        <w:pStyle w:val="Quote"/>
        <w:numPr>
          <w:ilvl w:val="0"/>
          <w:numId w:val="24"/>
        </w:numPr>
        <w:jc w:val="both"/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Retrieve the current temperature in Bujumbura from the JSON response.</w:t>
      </w:r>
    </w:p>
    <w:p w14:paraId="3E532BCC" w14:textId="77777777" w:rsidR="00090B1B" w:rsidRPr="00936843" w:rsidRDefault="00090B1B" w:rsidP="00BB2662">
      <w:pPr>
        <w:pStyle w:val="Quote"/>
        <w:numPr>
          <w:ilvl w:val="0"/>
          <w:numId w:val="24"/>
        </w:numPr>
        <w:jc w:val="both"/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Print the temperature to the console.</w:t>
      </w:r>
    </w:p>
    <w:p w14:paraId="29A5D926" w14:textId="6E80A6A5" w:rsidR="00300912" w:rsidRDefault="00300912" w:rsidP="00300912">
      <w:r>
        <w:rPr>
          <w:noProof/>
        </w:rPr>
        <w:lastRenderedPageBreak/>
        <w:drawing>
          <wp:inline distT="0" distB="0" distL="0" distR="0" wp14:anchorId="1EDD11F0" wp14:editId="17BAA60B">
            <wp:extent cx="6492240" cy="3637915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000D" w14:textId="5711A2F3" w:rsidR="00300912" w:rsidRDefault="00300912" w:rsidP="00300912">
      <w:r>
        <w:rPr>
          <w:noProof/>
        </w:rPr>
        <w:drawing>
          <wp:inline distT="0" distB="0" distL="0" distR="0" wp14:anchorId="0A66EEF7" wp14:editId="09CA7552">
            <wp:extent cx="6492240" cy="2413000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529F" w14:textId="7B816A6C" w:rsidR="000F0B17" w:rsidRDefault="000F0B17" w:rsidP="000F0B17">
      <w:pPr>
        <w:pStyle w:val="Heading3"/>
      </w:pPr>
      <w:bookmarkStart w:id="10" w:name="_Toc12145590"/>
      <w:r>
        <w:t>Exercise 0</w:t>
      </w:r>
      <w:r w:rsidR="00EB420A">
        <w:t>5</w:t>
      </w:r>
      <w:r>
        <w:t xml:space="preserve">- </w:t>
      </w:r>
      <w:r w:rsidRPr="000F0B17">
        <w:t>Ins_OpenWeatherDataFrame</w:t>
      </w:r>
      <w:bookmarkEnd w:id="10"/>
    </w:p>
    <w:p w14:paraId="0DA4714F" w14:textId="3E9B596C" w:rsidR="000473F6" w:rsidRPr="00936843" w:rsidRDefault="000473F6" w:rsidP="000473F6">
      <w:pPr>
        <w:pStyle w:val="Quote"/>
        <w:numPr>
          <w:ilvl w:val="0"/>
          <w:numId w:val="24"/>
        </w:numPr>
        <w:jc w:val="both"/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Build a query with the API key</w:t>
      </w:r>
    </w:p>
    <w:p w14:paraId="68C25322" w14:textId="77A0A2BC" w:rsidR="000473F6" w:rsidRPr="00936843" w:rsidRDefault="000473F6" w:rsidP="000473F6">
      <w:pPr>
        <w:pStyle w:val="Quote"/>
        <w:numPr>
          <w:ilvl w:val="0"/>
          <w:numId w:val="24"/>
        </w:numPr>
        <w:jc w:val="both"/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Make a call and get the response and initiate a JSON object.</w:t>
      </w:r>
    </w:p>
    <w:p w14:paraId="6878F723" w14:textId="77777777" w:rsidR="00B668A2" w:rsidRPr="00936843" w:rsidRDefault="000473F6" w:rsidP="000473F6">
      <w:pPr>
        <w:pStyle w:val="Quote"/>
        <w:numPr>
          <w:ilvl w:val="0"/>
          <w:numId w:val="24"/>
        </w:numPr>
        <w:jc w:val="both"/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Start calculations of the response.</w:t>
      </w:r>
      <w:r w:rsidR="00201289"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 xml:space="preserve"> </w:t>
      </w:r>
    </w:p>
    <w:p w14:paraId="688FFF4E" w14:textId="6A981C0C" w:rsidR="000473F6" w:rsidRPr="00936843" w:rsidRDefault="00201289" w:rsidP="000473F6">
      <w:pPr>
        <w:pStyle w:val="Quote"/>
        <w:numPr>
          <w:ilvl w:val="0"/>
          <w:numId w:val="24"/>
        </w:numPr>
        <w:jc w:val="both"/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Plot the data with matplotlib.</w:t>
      </w:r>
    </w:p>
    <w:p w14:paraId="02FC2458" w14:textId="77777777" w:rsidR="00201289" w:rsidRPr="00201289" w:rsidRDefault="00201289" w:rsidP="00201289"/>
    <w:p w14:paraId="55628BA6" w14:textId="4684BBF3" w:rsidR="00B363EE" w:rsidRPr="00B363EE" w:rsidRDefault="00B363EE" w:rsidP="00B363EE">
      <w:pPr>
        <w:pStyle w:val="Heading4"/>
      </w:pPr>
      <w:r>
        <w:lastRenderedPageBreak/>
        <w:t>Test the length of the lists to make sure you don’t exceed the response limit for the day set by the server.</w:t>
      </w:r>
    </w:p>
    <w:p w14:paraId="680A56C6" w14:textId="540B3804" w:rsidR="00644450" w:rsidRDefault="00644450" w:rsidP="00644450">
      <w:pPr>
        <w:pStyle w:val="Heading3"/>
      </w:pPr>
      <w:bookmarkStart w:id="11" w:name="_Toc12145591"/>
      <w:r>
        <w:t>Exercise 0</w:t>
      </w:r>
      <w:r w:rsidR="00EB420A">
        <w:t>6</w:t>
      </w:r>
      <w:r>
        <w:t>- TV Ratings</w:t>
      </w:r>
      <w:bookmarkEnd w:id="11"/>
    </w:p>
    <w:p w14:paraId="2D1941DF" w14:textId="77777777" w:rsidR="00644450" w:rsidRPr="00936843" w:rsidRDefault="00644450" w:rsidP="00644450">
      <w:pPr>
        <w:pStyle w:val="Quote"/>
        <w:numPr>
          <w:ilvl w:val="0"/>
          <w:numId w:val="24"/>
        </w:numPr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You may use the list of TV shows provided in the starter file or create your own.</w:t>
      </w:r>
    </w:p>
    <w:p w14:paraId="3D00D09E" w14:textId="77777777" w:rsidR="00644450" w:rsidRPr="00936843" w:rsidRDefault="00644450" w:rsidP="00644450">
      <w:pPr>
        <w:pStyle w:val="Quote"/>
        <w:numPr>
          <w:ilvl w:val="0"/>
          <w:numId w:val="24"/>
        </w:numPr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Request information on each TV show from the [TVmaze API's Show Search endpoint](https://www.tvmaze.com/api#show-search)</w:t>
      </w:r>
    </w:p>
    <w:p w14:paraId="6350179C" w14:textId="77777777" w:rsidR="00644450" w:rsidRPr="00936843" w:rsidRDefault="00644450" w:rsidP="00644450">
      <w:pPr>
        <w:pStyle w:val="Quote"/>
        <w:numPr>
          <w:ilvl w:val="0"/>
          <w:numId w:val="24"/>
        </w:numPr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Store the name and rating information into lists.</w:t>
      </w:r>
    </w:p>
    <w:p w14:paraId="12A6B030" w14:textId="77777777" w:rsidR="00644450" w:rsidRPr="00936843" w:rsidRDefault="00644450" w:rsidP="00644450">
      <w:pPr>
        <w:pStyle w:val="Quote"/>
        <w:numPr>
          <w:ilvl w:val="0"/>
          <w:numId w:val="24"/>
        </w:numPr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Store this data in a dictionary and use it to create a Pandas DataFrame.</w:t>
      </w:r>
    </w:p>
    <w:p w14:paraId="72F9FAFB" w14:textId="6E310E75" w:rsidR="00B363EE" w:rsidRPr="00936843" w:rsidRDefault="00644450" w:rsidP="00644450">
      <w:pPr>
        <w:pStyle w:val="Quote"/>
        <w:numPr>
          <w:ilvl w:val="0"/>
          <w:numId w:val="24"/>
        </w:numPr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Use matplotlib to create a bar chart comparing the ratings of each show.</w:t>
      </w:r>
    </w:p>
    <w:p w14:paraId="6B049770" w14:textId="08B5DCB2" w:rsidR="007A41B8" w:rsidRDefault="007A41B8" w:rsidP="007A41B8">
      <w:pPr>
        <w:pStyle w:val="Heading6"/>
      </w:pPr>
      <w:r>
        <w:t>Divya’s code:</w:t>
      </w:r>
    </w:p>
    <w:p w14:paraId="43E05B80" w14:textId="35410B9F" w:rsidR="007A41B8" w:rsidRPr="007A41B8" w:rsidRDefault="007A41B8" w:rsidP="007A41B8">
      <w:r>
        <w:rPr>
          <w:noProof/>
        </w:rPr>
        <w:drawing>
          <wp:inline distT="0" distB="0" distL="0" distR="0" wp14:anchorId="1B679FB7" wp14:editId="4A8D38EC">
            <wp:extent cx="6492240" cy="47091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2F2" w14:textId="79E22D20" w:rsidR="000F0B17" w:rsidRDefault="005D5F04" w:rsidP="00300912">
      <w:r>
        <w:rPr>
          <w:noProof/>
        </w:rPr>
        <w:lastRenderedPageBreak/>
        <w:drawing>
          <wp:inline distT="0" distB="0" distL="0" distR="0" wp14:anchorId="4399079C" wp14:editId="697F9D43">
            <wp:extent cx="6492240" cy="2790825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9B1C" w14:textId="71BE4F5F" w:rsidR="006A3B78" w:rsidRDefault="006A3B78" w:rsidP="006A3B78">
      <w:pPr>
        <w:pStyle w:val="Heading3"/>
      </w:pPr>
      <w:bookmarkStart w:id="12" w:name="_Toc12145592"/>
      <w:r>
        <w:t>Exercise 07</w:t>
      </w:r>
      <w:r w:rsidR="00F52A99">
        <w:t xml:space="preserve"> &amp; 08</w:t>
      </w:r>
      <w:r>
        <w:t>- Exception handling</w:t>
      </w:r>
      <w:bookmarkEnd w:id="12"/>
    </w:p>
    <w:p w14:paraId="386ED64E" w14:textId="6681363E" w:rsidR="00483C88" w:rsidRPr="00936843" w:rsidRDefault="00483C88" w:rsidP="00483C88">
      <w:pPr>
        <w:pStyle w:val="Quote"/>
        <w:numPr>
          <w:ilvl w:val="0"/>
          <w:numId w:val="24"/>
        </w:numPr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</w:pPr>
      <w:r w:rsidRPr="00936843">
        <w:rPr>
          <w:rFonts w:ascii="Calibri" w:hAnsi="Calibri" w:cs="Calibri"/>
          <w:i w:val="0"/>
          <w:iCs w:val="0"/>
          <w:color w:val="595959" w:themeColor="text1" w:themeTint="A6"/>
          <w:sz w:val="22"/>
          <w:szCs w:val="22"/>
        </w:rPr>
        <w:t>Try and catch blocks of code to handle exceptions.</w:t>
      </w:r>
    </w:p>
    <w:p w14:paraId="74EA1B4F" w14:textId="0F0A20AC" w:rsidR="006A3B78" w:rsidRDefault="009D073E" w:rsidP="00300912">
      <w:r>
        <w:rPr>
          <w:noProof/>
        </w:rPr>
        <w:drawing>
          <wp:inline distT="0" distB="0" distL="0" distR="0" wp14:anchorId="61FA4014" wp14:editId="040D29E2">
            <wp:extent cx="6492240" cy="3788410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244E" w14:textId="500CAFC8" w:rsidR="00061B35" w:rsidRDefault="00061B35" w:rsidP="00300912"/>
    <w:p w14:paraId="58943250" w14:textId="2EE60352" w:rsidR="00A91FCE" w:rsidRDefault="00A91FCE" w:rsidP="00A91FCE">
      <w:pPr>
        <w:pStyle w:val="Heading3"/>
      </w:pPr>
      <w:bookmarkStart w:id="13" w:name="_Toc12145593"/>
      <w:r>
        <w:lastRenderedPageBreak/>
        <w:t>Exercise 09 – importing API specific modules and using them to build URLs and other things.</w:t>
      </w:r>
      <w:bookmarkEnd w:id="13"/>
    </w:p>
    <w:p w14:paraId="1088F04B" w14:textId="43B4832D" w:rsidR="00C30DB1" w:rsidRDefault="00383278" w:rsidP="00300912">
      <w:pPr>
        <w:rPr>
          <w:noProof/>
        </w:rPr>
      </w:pPr>
      <w:r w:rsidRPr="00383278">
        <w:rPr>
          <w:b/>
          <w:bCs/>
        </w:rPr>
        <w:t>pip install openweathermapy</w:t>
      </w:r>
    </w:p>
    <w:p w14:paraId="11C06BB8" w14:textId="70771EFF" w:rsidR="00A91FCE" w:rsidRDefault="00A91FCE" w:rsidP="00300912">
      <w:r>
        <w:rPr>
          <w:noProof/>
        </w:rPr>
        <w:drawing>
          <wp:inline distT="0" distB="0" distL="0" distR="0" wp14:anchorId="784B9725" wp14:editId="0E41BFEC">
            <wp:extent cx="6492240" cy="4608830"/>
            <wp:effectExtent l="0" t="0" r="381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4FB8" w14:textId="62B138E3" w:rsidR="00C30DB1" w:rsidRDefault="00C30DB1" w:rsidP="00C30DB1">
      <w:pPr>
        <w:pStyle w:val="Heading3"/>
      </w:pPr>
      <w:bookmarkStart w:id="14" w:name="_Toc12145594"/>
      <w:r>
        <w:t>Exercise 010 – importing API specific modules and using them to build URLs and other things.</w:t>
      </w:r>
      <w:bookmarkEnd w:id="14"/>
    </w:p>
    <w:p w14:paraId="43E034E1" w14:textId="1BFBCA3D" w:rsidR="00C540A6" w:rsidRDefault="00C540A6" w:rsidP="00C540A6">
      <w:r>
        <w:t>Read from the CSV file and iterate through the cities. Calculate the values for each city by reading the JSON response from the API calls.</w:t>
      </w:r>
    </w:p>
    <w:p w14:paraId="19117806" w14:textId="0B710C86" w:rsidR="00D77537" w:rsidRDefault="00D77537" w:rsidP="00C540A6">
      <w:r>
        <w:t>Code to read from the CSV file and change list of a list to flat list.</w:t>
      </w:r>
      <w:r w:rsidR="00EE0C85">
        <w:t xml:space="preserve"> Got invalid API key while trying to access web data, will talk to the instructors on Tuesday.</w:t>
      </w:r>
    </w:p>
    <w:p w14:paraId="5A619AC6" w14:textId="319CCC76" w:rsidR="00D77537" w:rsidRDefault="00D77537" w:rsidP="00C540A6">
      <w:r>
        <w:rPr>
          <w:noProof/>
        </w:rPr>
        <w:lastRenderedPageBreak/>
        <w:drawing>
          <wp:inline distT="0" distB="0" distL="0" distR="0" wp14:anchorId="675C9DA9" wp14:editId="261C9F67">
            <wp:extent cx="6492240" cy="577913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C1E3" w14:textId="7F00138F" w:rsidR="00960FBE" w:rsidRDefault="00960FBE" w:rsidP="00C540A6">
      <w:pPr>
        <w:rPr>
          <w:rFonts w:asciiTheme="majorHAnsi" w:eastAsiaTheme="majorEastAsia" w:hAnsiTheme="majorHAnsi" w:cstheme="majorBidi"/>
          <w:color w:val="0072C6" w:themeColor="accent1"/>
          <w:sz w:val="34"/>
        </w:rPr>
      </w:pPr>
      <w:r w:rsidRPr="00960FBE">
        <w:rPr>
          <w:rFonts w:asciiTheme="majorHAnsi" w:eastAsiaTheme="majorEastAsia" w:hAnsiTheme="majorHAnsi" w:cstheme="majorBidi"/>
          <w:color w:val="0072C6" w:themeColor="accent1"/>
          <w:sz w:val="34"/>
        </w:rPr>
        <w:t>Exercise 01</w:t>
      </w:r>
      <w:r>
        <w:rPr>
          <w:rFonts w:asciiTheme="majorHAnsi" w:eastAsiaTheme="majorEastAsia" w:hAnsiTheme="majorHAnsi" w:cstheme="majorBidi"/>
          <w:color w:val="0072C6" w:themeColor="accent1"/>
          <w:sz w:val="34"/>
        </w:rPr>
        <w:t xml:space="preserve">1 - </w:t>
      </w:r>
      <w:r w:rsidRPr="00960FBE">
        <w:rPr>
          <w:rFonts w:asciiTheme="majorHAnsi" w:eastAsiaTheme="majorEastAsia" w:hAnsiTheme="majorHAnsi" w:cstheme="majorBidi"/>
          <w:color w:val="0072C6" w:themeColor="accent1"/>
          <w:sz w:val="34"/>
        </w:rPr>
        <w:t>Ins_WorldBankAPI</w:t>
      </w:r>
    </w:p>
    <w:p w14:paraId="40FB4E1C" w14:textId="060D1E21" w:rsidR="005466A8" w:rsidRDefault="005466A8" w:rsidP="00C540A6">
      <w:r w:rsidRPr="00D749F4">
        <w:t>The response object is a</w:t>
      </w:r>
      <w:r w:rsidR="00D749F4">
        <w:t>n</w:t>
      </w:r>
      <w:r w:rsidRPr="00D749F4">
        <w:t xml:space="preserve"> XML</w:t>
      </w:r>
      <w:r w:rsidR="00D749F4">
        <w:t>. Check if you can get JSON from the same API instead.</w:t>
      </w:r>
    </w:p>
    <w:p w14:paraId="40497BE1" w14:textId="26C389C0" w:rsidR="00BF71D0" w:rsidRPr="00B80818" w:rsidRDefault="00BF71D0" w:rsidP="00C540A6">
      <w:pPr>
        <w:rPr>
          <w:rFonts w:asciiTheme="majorHAnsi" w:eastAsiaTheme="majorEastAsia" w:hAnsiTheme="majorHAnsi" w:cstheme="majorBidi"/>
          <w:color w:val="0072C6" w:themeColor="accent1"/>
          <w:sz w:val="34"/>
        </w:rPr>
      </w:pPr>
      <w:r w:rsidRPr="00B80818">
        <w:rPr>
          <w:rFonts w:asciiTheme="majorHAnsi" w:eastAsiaTheme="majorEastAsia" w:hAnsiTheme="majorHAnsi" w:cstheme="majorBidi"/>
          <w:color w:val="0072C6" w:themeColor="accent1"/>
          <w:sz w:val="34"/>
        </w:rPr>
        <w:t>Exercise 013 –Citypy</w:t>
      </w:r>
      <w:r w:rsidR="00A77B85" w:rsidRPr="00B80818">
        <w:rPr>
          <w:rFonts w:asciiTheme="majorHAnsi" w:eastAsiaTheme="majorEastAsia" w:hAnsiTheme="majorHAnsi" w:cstheme="majorBidi"/>
          <w:color w:val="0072C6" w:themeColor="accent1"/>
          <w:sz w:val="34"/>
        </w:rPr>
        <w:t>-</w:t>
      </w:r>
      <w:r w:rsidRPr="00B80818">
        <w:rPr>
          <w:rFonts w:asciiTheme="majorHAnsi" w:eastAsiaTheme="majorEastAsia" w:hAnsiTheme="majorHAnsi" w:cstheme="majorBidi"/>
          <w:color w:val="0072C6" w:themeColor="accent1"/>
          <w:sz w:val="34"/>
        </w:rPr>
        <w:t xml:space="preserve"> Will be discussed next class.</w:t>
      </w:r>
    </w:p>
    <w:p w14:paraId="24ED0DDB" w14:textId="77777777" w:rsidR="00C30DB1" w:rsidRPr="00300912" w:rsidRDefault="00C30DB1" w:rsidP="00300912"/>
    <w:sectPr w:rsidR="00C30DB1" w:rsidRPr="00300912" w:rsidSect="00E00D91">
      <w:footerReference w:type="default" r:id="rId21"/>
      <w:footerReference w:type="first" r:id="rId22"/>
      <w:pgSz w:w="12240" w:h="15840"/>
      <w:pgMar w:top="720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FF066C" w14:textId="77777777" w:rsidR="00775074" w:rsidRDefault="00775074">
      <w:pPr>
        <w:spacing w:before="0" w:after="0" w:line="240" w:lineRule="auto"/>
      </w:pPr>
      <w:r>
        <w:separator/>
      </w:r>
    </w:p>
    <w:p w14:paraId="00A6192E" w14:textId="77777777" w:rsidR="00775074" w:rsidRDefault="00775074"/>
  </w:endnote>
  <w:endnote w:type="continuationSeparator" w:id="0">
    <w:p w14:paraId="256CC76C" w14:textId="77777777" w:rsidR="00775074" w:rsidRDefault="00775074">
      <w:pPr>
        <w:spacing w:before="0" w:after="0" w:line="240" w:lineRule="auto"/>
      </w:pPr>
      <w:r>
        <w:continuationSeparator/>
      </w:r>
    </w:p>
    <w:p w14:paraId="592B319B" w14:textId="77777777" w:rsidR="00775074" w:rsidRDefault="0077507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476426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85F4E4" w14:textId="77777777" w:rsidR="00D4304F" w:rsidRDefault="00D651B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5E2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9162EA" w14:textId="2733BFB1" w:rsidR="00D4304F" w:rsidRDefault="00FB65F5">
    <w:pPr>
      <w:pStyle w:val="Footer"/>
    </w:pPr>
    <w:r>
      <w:t>Divya TV – Summary of the class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83E76B" w14:textId="77777777" w:rsidR="00775074" w:rsidRDefault="00775074">
      <w:pPr>
        <w:spacing w:before="0" w:after="0" w:line="240" w:lineRule="auto"/>
      </w:pPr>
      <w:r>
        <w:separator/>
      </w:r>
    </w:p>
    <w:p w14:paraId="2151BB5B" w14:textId="77777777" w:rsidR="00775074" w:rsidRDefault="00775074"/>
  </w:footnote>
  <w:footnote w:type="continuationSeparator" w:id="0">
    <w:p w14:paraId="6355178F" w14:textId="77777777" w:rsidR="00775074" w:rsidRDefault="00775074">
      <w:pPr>
        <w:spacing w:before="0" w:after="0" w:line="240" w:lineRule="auto"/>
      </w:pPr>
      <w:r>
        <w:continuationSeparator/>
      </w:r>
    </w:p>
    <w:p w14:paraId="5275AE7A" w14:textId="77777777" w:rsidR="00775074" w:rsidRDefault="0077507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E46A1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20FB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E92E06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98A4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D90ED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D693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F2E5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FA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4B5103"/>
    <w:multiLevelType w:val="hybridMultilevel"/>
    <w:tmpl w:val="AD0AC416"/>
    <w:lvl w:ilvl="0" w:tplc="1A6C1D10">
      <w:start w:val="1"/>
      <w:numFmt w:val="decimal"/>
      <w:pStyle w:val="ListNumb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456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3D63162"/>
    <w:multiLevelType w:val="hybridMultilevel"/>
    <w:tmpl w:val="80CC7766"/>
    <w:lvl w:ilvl="0" w:tplc="0409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13" w15:restartNumberingAfterBreak="0">
    <w:nsid w:val="1B0429F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F1117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F30CFD"/>
    <w:multiLevelType w:val="hybridMultilevel"/>
    <w:tmpl w:val="D4985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081933"/>
    <w:multiLevelType w:val="hybridMultilevel"/>
    <w:tmpl w:val="E3467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61014F"/>
    <w:multiLevelType w:val="hybridMultilevel"/>
    <w:tmpl w:val="C43CE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F61C5D"/>
    <w:multiLevelType w:val="hybridMultilevel"/>
    <w:tmpl w:val="9F4A8688"/>
    <w:lvl w:ilvl="0" w:tplc="ABE84DA8">
      <w:start w:val="1"/>
      <w:numFmt w:val="bullet"/>
      <w:pStyle w:val="Lis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8"/>
  </w:num>
  <w:num w:numId="4">
    <w:abstractNumId w:val="18"/>
  </w:num>
  <w:num w:numId="5">
    <w:abstractNumId w:val="16"/>
  </w:num>
  <w:num w:numId="6">
    <w:abstractNumId w:val="19"/>
  </w:num>
  <w:num w:numId="7">
    <w:abstractNumId w:val="10"/>
  </w:num>
  <w:num w:numId="8">
    <w:abstractNumId w:val="22"/>
  </w:num>
  <w:num w:numId="9">
    <w:abstractNumId w:val="11"/>
  </w:num>
  <w:num w:numId="10">
    <w:abstractNumId w:val="14"/>
  </w:num>
  <w:num w:numId="11">
    <w:abstractNumId w:val="13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2"/>
  </w:num>
  <w:num w:numId="21">
    <w:abstractNumId w:val="20"/>
  </w:num>
  <w:num w:numId="22">
    <w:abstractNumId w:val="12"/>
  </w:num>
  <w:num w:numId="23">
    <w:abstractNumId w:val="17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050"/>
    <w:rsid w:val="0000795A"/>
    <w:rsid w:val="000473F6"/>
    <w:rsid w:val="00061B35"/>
    <w:rsid w:val="00090B1B"/>
    <w:rsid w:val="000C0025"/>
    <w:rsid w:val="000F0B17"/>
    <w:rsid w:val="00104A1D"/>
    <w:rsid w:val="00180050"/>
    <w:rsid w:val="00197748"/>
    <w:rsid w:val="00201289"/>
    <w:rsid w:val="00227DF5"/>
    <w:rsid w:val="00240D0F"/>
    <w:rsid w:val="002D22E0"/>
    <w:rsid w:val="002E2DD6"/>
    <w:rsid w:val="003008EC"/>
    <w:rsid w:val="00300912"/>
    <w:rsid w:val="003112E5"/>
    <w:rsid w:val="003224FB"/>
    <w:rsid w:val="00351D19"/>
    <w:rsid w:val="003758FC"/>
    <w:rsid w:val="00383278"/>
    <w:rsid w:val="00385F53"/>
    <w:rsid w:val="00387C51"/>
    <w:rsid w:val="00397AAE"/>
    <w:rsid w:val="003A3791"/>
    <w:rsid w:val="003C5902"/>
    <w:rsid w:val="004200E6"/>
    <w:rsid w:val="00434FA2"/>
    <w:rsid w:val="00483C88"/>
    <w:rsid w:val="004A62FC"/>
    <w:rsid w:val="004B4D85"/>
    <w:rsid w:val="004D4066"/>
    <w:rsid w:val="004D57D4"/>
    <w:rsid w:val="004E1BE5"/>
    <w:rsid w:val="005369DA"/>
    <w:rsid w:val="005466A8"/>
    <w:rsid w:val="005B4006"/>
    <w:rsid w:val="005C2748"/>
    <w:rsid w:val="005D5F04"/>
    <w:rsid w:val="005E68D9"/>
    <w:rsid w:val="00625FDC"/>
    <w:rsid w:val="00644450"/>
    <w:rsid w:val="00683DA7"/>
    <w:rsid w:val="006A3B78"/>
    <w:rsid w:val="006B09B0"/>
    <w:rsid w:val="0075279C"/>
    <w:rsid w:val="00775074"/>
    <w:rsid w:val="007A41B8"/>
    <w:rsid w:val="007A5CC3"/>
    <w:rsid w:val="00900B06"/>
    <w:rsid w:val="0093157D"/>
    <w:rsid w:val="00936843"/>
    <w:rsid w:val="00960FBE"/>
    <w:rsid w:val="0096134E"/>
    <w:rsid w:val="009D073E"/>
    <w:rsid w:val="009F5E2B"/>
    <w:rsid w:val="00A02488"/>
    <w:rsid w:val="00A12323"/>
    <w:rsid w:val="00A15F12"/>
    <w:rsid w:val="00A30898"/>
    <w:rsid w:val="00A44740"/>
    <w:rsid w:val="00A54E18"/>
    <w:rsid w:val="00A74E6F"/>
    <w:rsid w:val="00A77B85"/>
    <w:rsid w:val="00A91FCE"/>
    <w:rsid w:val="00AB3B32"/>
    <w:rsid w:val="00AC2D57"/>
    <w:rsid w:val="00B363EE"/>
    <w:rsid w:val="00B4543D"/>
    <w:rsid w:val="00B62F89"/>
    <w:rsid w:val="00B668A2"/>
    <w:rsid w:val="00B71C13"/>
    <w:rsid w:val="00B75C14"/>
    <w:rsid w:val="00B77246"/>
    <w:rsid w:val="00B80818"/>
    <w:rsid w:val="00B93F9E"/>
    <w:rsid w:val="00BA6F1B"/>
    <w:rsid w:val="00BB2662"/>
    <w:rsid w:val="00BC7395"/>
    <w:rsid w:val="00BE18EC"/>
    <w:rsid w:val="00BF71D0"/>
    <w:rsid w:val="00C119A6"/>
    <w:rsid w:val="00C306E9"/>
    <w:rsid w:val="00C30DB1"/>
    <w:rsid w:val="00C52FC2"/>
    <w:rsid w:val="00C540A6"/>
    <w:rsid w:val="00CA57AD"/>
    <w:rsid w:val="00D4304F"/>
    <w:rsid w:val="00D651B9"/>
    <w:rsid w:val="00D65EF7"/>
    <w:rsid w:val="00D749F4"/>
    <w:rsid w:val="00D77537"/>
    <w:rsid w:val="00DA79ED"/>
    <w:rsid w:val="00DB4701"/>
    <w:rsid w:val="00DC0599"/>
    <w:rsid w:val="00DC28A9"/>
    <w:rsid w:val="00E00D91"/>
    <w:rsid w:val="00E40336"/>
    <w:rsid w:val="00E53907"/>
    <w:rsid w:val="00E53A32"/>
    <w:rsid w:val="00E8621F"/>
    <w:rsid w:val="00E87D14"/>
    <w:rsid w:val="00EA3970"/>
    <w:rsid w:val="00EB420A"/>
    <w:rsid w:val="00EB5A73"/>
    <w:rsid w:val="00EC0F68"/>
    <w:rsid w:val="00EC5313"/>
    <w:rsid w:val="00EE0C85"/>
    <w:rsid w:val="00F5143E"/>
    <w:rsid w:val="00F52A99"/>
    <w:rsid w:val="00FB431B"/>
    <w:rsid w:val="00FB65F5"/>
    <w:rsid w:val="00FE05F9"/>
    <w:rsid w:val="00FF109D"/>
    <w:rsid w:val="00FF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C1EFCF5"/>
  <w15:chartTrackingRefBased/>
  <w15:docId w15:val="{786EF937-1C50-4024-9682-70EB9CF11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ja-JP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313"/>
    <w:rPr>
      <w:color w:val="595959" w:themeColor="text1" w:themeTint="A6"/>
    </w:rPr>
  </w:style>
  <w:style w:type="paragraph" w:styleId="Heading1">
    <w:name w:val="heading 1"/>
    <w:basedOn w:val="Normal"/>
    <w:link w:val="Heading1Char"/>
    <w:uiPriority w:val="9"/>
    <w:qFormat/>
    <w:rsid w:val="00EC5313"/>
    <w:pPr>
      <w:keepNext/>
      <w:keepLines/>
      <w:spacing w:before="24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EC5313"/>
    <w:pPr>
      <w:keepNext/>
      <w:keepLines/>
      <w:spacing w:after="20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2FC2"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05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5494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83DA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0549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B43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31B"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31B"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31B"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C52FC2"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52FC2"/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rFonts w:eastAsiaTheme="minorEastAsia"/>
      <w:caps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ListBullet">
    <w:name w:val="List Bullet"/>
    <w:basedOn w:val="Normal"/>
    <w:uiPriority w:val="31"/>
    <w:qFormat/>
    <w:pPr>
      <w:numPr>
        <w:numId w:val="8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52FC2"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8A4203" w:themeColor="accent2" w:themeShade="80"/>
      <w:sz w:val="3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usinessPaper">
    <w:name w:val="Business Paper"/>
    <w:basedOn w:val="TableNormal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72C6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sid w:val="00C52FC2"/>
    <w:rPr>
      <w:i/>
      <w:iCs/>
      <w:color w:val="8A4203" w:themeColor="accent2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52FC2"/>
    <w:rPr>
      <w:b/>
      <w:i/>
      <w:iCs/>
      <w:color w:val="8A4203" w:themeColor="accent2" w:themeShade="80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0072C6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B431B"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after="0" w:line="360" w:lineRule="auto"/>
      <w:outlineLvl w:val="9"/>
    </w:pPr>
    <w:rPr>
      <w:sz w:val="84"/>
    </w:rPr>
  </w:style>
  <w:style w:type="character" w:styleId="PlaceholderText">
    <w:name w:val="Placeholder Text"/>
    <w:basedOn w:val="DefaultParagraphFont"/>
    <w:uiPriority w:val="99"/>
    <w:semiHidden/>
    <w:rsid w:val="00EC0F68"/>
    <w:rPr>
      <w:color w:val="595959" w:themeColor="text1" w:themeTint="A6"/>
    </w:rPr>
  </w:style>
  <w:style w:type="paragraph" w:styleId="Footer">
    <w:name w:val="footer"/>
    <w:basedOn w:val="Normal"/>
    <w:link w:val="FooterChar"/>
    <w:uiPriority w:val="99"/>
    <w:unhideWhenUsed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Pr>
      <w:color w:val="FFFFFF" w:themeColor="background1"/>
      <w:shd w:val="clear" w:color="auto" w:fill="0072C6" w:themeFill="accent1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52FC2"/>
    <w:rPr>
      <w:rFonts w:asciiTheme="majorHAnsi" w:hAnsiTheme="majorHAnsi"/>
      <w:i/>
      <w:iCs/>
      <w:color w:val="8A4203" w:themeColor="accent2" w:themeShade="80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ListNumber">
    <w:name w:val="List Number"/>
    <w:basedOn w:val="Normal"/>
    <w:uiPriority w:val="32"/>
    <w:qFormat/>
    <w:pPr>
      <w:numPr>
        <w:numId w:val="7"/>
      </w:numPr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0072C6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B431B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B431B"/>
    <w:rPr>
      <w:color w:val="595959" w:themeColor="text1" w:themeTint="A6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FB431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B431B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43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431B"/>
    <w:rPr>
      <w:b/>
      <w:bCs/>
      <w:color w:val="595959" w:themeColor="text1" w:themeTint="A6"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FB431B"/>
    <w:pPr>
      <w:spacing w:before="0"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431B"/>
    <w:rPr>
      <w:color w:val="595959" w:themeColor="text1" w:themeTint="A6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B431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FB431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595959" w:themeColor="text1" w:themeTint="A6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B431B"/>
    <w:rPr>
      <w:rFonts w:ascii="Consolas" w:hAnsi="Consolas"/>
      <w:color w:val="595959" w:themeColor="text1" w:themeTint="A6"/>
      <w:sz w:val="22"/>
      <w:szCs w:val="21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0F68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0F68"/>
    <w:rPr>
      <w:color w:val="595959" w:themeColor="text1" w:themeTint="A6"/>
      <w:sz w:val="22"/>
      <w:szCs w:val="16"/>
    </w:rPr>
  </w:style>
  <w:style w:type="paragraph" w:styleId="ListParagraph">
    <w:name w:val="List Paragraph"/>
    <w:basedOn w:val="Normal"/>
    <w:uiPriority w:val="34"/>
    <w:unhideWhenUsed/>
    <w:qFormat/>
    <w:rsid w:val="00180050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625FDC"/>
    <w:pPr>
      <w:spacing w:before="0" w:after="0" w:line="240" w:lineRule="auto"/>
    </w:pPr>
    <w:rPr>
      <w:rFonts w:eastAsiaTheme="minorEastAsia"/>
      <w:color w:val="auto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25FDC"/>
    <w:rPr>
      <w:rFonts w:eastAsiaTheme="minorEastAsia"/>
      <w:color w:val="auto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AC2D57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AC2D57"/>
    <w:rPr>
      <w:color w:val="0072C6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C0599"/>
    <w:rPr>
      <w:rFonts w:asciiTheme="majorHAnsi" w:eastAsiaTheme="majorEastAsia" w:hAnsiTheme="majorHAnsi" w:cstheme="majorBidi"/>
      <w:i/>
      <w:iCs/>
      <w:color w:val="005494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83DA7"/>
    <w:rPr>
      <w:rFonts w:asciiTheme="majorHAnsi" w:eastAsiaTheme="majorEastAsia" w:hAnsiTheme="majorHAnsi" w:cstheme="majorBidi"/>
      <w:color w:val="005494" w:themeColor="accent1" w:themeShade="BF"/>
    </w:rPr>
  </w:style>
  <w:style w:type="character" w:customStyle="1" w:styleId="filename">
    <w:name w:val="filename"/>
    <w:basedOn w:val="DefaultParagraphFont"/>
    <w:rsid w:val="000F0B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penweathermap.org/api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home.openweathermap.org/api_keys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vya\AppData\Local\Packages\Microsoft.Office.Desktop_8wekyb3d8bbwe\LocalCache\Roaming\Microsoft\Templates\Business%20paper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32B6A-8E78-4689-9233-16FDBFCF0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paper.dotx</Template>
  <TotalTime>479</TotalTime>
  <Pages>10</Pages>
  <Words>820</Words>
  <Characters>4678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tv</dc:creator>
  <cp:keywords/>
  <dc:description/>
  <cp:lastModifiedBy>divya tv</cp:lastModifiedBy>
  <cp:revision>104</cp:revision>
  <dcterms:created xsi:type="dcterms:W3CDTF">2019-06-22T21:27:00Z</dcterms:created>
  <dcterms:modified xsi:type="dcterms:W3CDTF">2019-06-23T05:26:00Z</dcterms:modified>
</cp:coreProperties>
</file>